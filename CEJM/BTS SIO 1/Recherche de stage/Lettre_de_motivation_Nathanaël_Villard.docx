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C14B5" w14:textId="77777777" w:rsidR="00236307" w:rsidRDefault="001E04A9">
      <w:r>
        <w:t>Villard Nathanaël</w:t>
      </w:r>
      <w:r>
        <w:br/>
      </w:r>
      <w:r>
        <w:t>18 Rue de la Cassotte</w:t>
      </w:r>
      <w:r>
        <w:br/>
      </w:r>
      <w:r>
        <w:t>25000 / Besançon</w:t>
      </w:r>
      <w:r>
        <w:br/>
      </w:r>
      <w:r>
        <w:t>06.38.04.97.46</w:t>
      </w:r>
    </w:p>
    <w:p w14:paraId="00A354E6" w14:textId="77777777" w:rsidR="00236307" w:rsidRDefault="00236307"/>
    <w:p w14:paraId="14FCB9AC" w14:textId="77777777" w:rsidR="00236307" w:rsidRDefault="001E04A9">
      <w:pPr>
        <w:ind w:left="4963" w:firstLine="709"/>
      </w:pPr>
      <w:r>
        <w:t>À Besançon, le 25 mars 2026.</w:t>
      </w:r>
    </w:p>
    <w:p w14:paraId="3E6BC537" w14:textId="77777777" w:rsidR="00236307" w:rsidRDefault="001E04A9">
      <w:pPr>
        <w:ind w:left="5672"/>
      </w:pPr>
      <w:r>
        <w:t>Université Marie et Louis Pasteur</w:t>
      </w:r>
      <w:r>
        <w:br/>
      </w:r>
      <w:r>
        <w:t xml:space="preserve">30-32 rue </w:t>
      </w:r>
      <w:proofErr w:type="spellStart"/>
      <w:r>
        <w:t>Mégevand</w:t>
      </w:r>
      <w:proofErr w:type="spellEnd"/>
    </w:p>
    <w:p w14:paraId="4779AA21" w14:textId="77777777" w:rsidR="00236307" w:rsidRDefault="001E04A9">
      <w:pPr>
        <w:ind w:left="5672"/>
      </w:pPr>
      <w:r>
        <w:t>25000 Besançon</w:t>
      </w:r>
    </w:p>
    <w:p w14:paraId="21809FBD" w14:textId="77777777" w:rsidR="00236307" w:rsidRDefault="00236307">
      <w:pPr>
        <w:rPr>
          <w:b/>
          <w:bCs/>
        </w:rPr>
      </w:pPr>
    </w:p>
    <w:p w14:paraId="5E7CD0C7" w14:textId="77777777" w:rsidR="00236307" w:rsidRDefault="001E04A9">
      <w:pPr>
        <w:rPr>
          <w:b/>
          <w:bCs/>
        </w:rPr>
      </w:pPr>
      <w:r>
        <w:rPr>
          <w:b/>
          <w:bCs/>
        </w:rPr>
        <w:t>Objet : Candidature pour un stage non rémunéré</w:t>
      </w:r>
    </w:p>
    <w:p w14:paraId="75624831" w14:textId="77777777" w:rsidR="00236307" w:rsidRDefault="001E04A9">
      <w:r>
        <w:br/>
      </w:r>
      <w:r>
        <w:br/>
      </w:r>
      <w:r>
        <w:t xml:space="preserve">Madame, </w:t>
      </w:r>
      <w:r>
        <w:t>monsieur,</w:t>
      </w:r>
      <w:r>
        <w:br/>
      </w:r>
      <w:r>
        <w:br/>
      </w:r>
      <w:r>
        <w:t>Je suis actuellement étudiant en première année de BTS SIO (Services Informatiques aux Organisations) au lycée Louis Pergaud de Besançon et je suis à la recherche d’un stage pratique, intégré dans ma formation, pour une durée de 5 semaines sur la période du 25 mai au 26 juin. Étant passionné par l’informatique et le développement informatique, je suis très intéressé par votre entreprise et j’aimerais mettre mes compétences à votre service.</w:t>
      </w:r>
      <w:r>
        <w:br/>
      </w:r>
      <w:r>
        <w:br/>
      </w:r>
      <w:r>
        <w:t>En effet, j’ai choisi lors de ma formation l’option SLAM (Solutions Logicielles et Applications Métiers) et j’ai donc suivi des cours de développement et cybersécurité qui m’ont permis d’approfondir mes compétences en bases de données et développement web. Sérieux et pragmatique, les expériences acquises durant les différents travaux pratiques de ma formation m’ont permis d’aborder et de réaliser des missions en parfaite autonomie.</w:t>
      </w:r>
      <w:r>
        <w:br/>
      </w:r>
      <w:r>
        <w:br/>
      </w:r>
      <w:r>
        <w:t>Je suis attiré depuis tout jeune par les mathématiques et j’ai toujours été curieux et autodidacte. Je souhaite maintenant orienter ma carrière vers l’informatique.</w:t>
      </w:r>
      <w:r>
        <w:rPr>
          <w:color w:val="EE0000"/>
        </w:rPr>
        <w:br/>
      </w:r>
      <w:r>
        <w:br/>
      </w:r>
      <w:r>
        <w:t>Je me tiens à votre entière disposition pour tous renseignements complémentaires.</w:t>
      </w:r>
    </w:p>
    <w:p w14:paraId="56788133" w14:textId="77777777" w:rsidR="00236307" w:rsidRDefault="001E04A9">
      <w:r>
        <w:br/>
      </w:r>
      <w:r>
        <w:t>Dans l’attente de vous rencontrer, je vous prie d'agréer l'expression de mes respectueuses salutations.</w:t>
      </w:r>
    </w:p>
    <w:p w14:paraId="6801760A" w14:textId="77777777" w:rsidR="00236307" w:rsidRDefault="00236307"/>
    <w:p w14:paraId="1B1A48C8" w14:textId="77777777" w:rsidR="00236307" w:rsidRDefault="001E04A9">
      <w:r>
        <w:t>Nathanaël Villard</w:t>
      </w:r>
    </w:p>
    <w:sectPr w:rsidR="00236307">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C80AD" w14:textId="77777777" w:rsidR="001E04A9" w:rsidRDefault="001E04A9">
      <w:r>
        <w:separator/>
      </w:r>
    </w:p>
  </w:endnote>
  <w:endnote w:type="continuationSeparator" w:id="0">
    <w:p w14:paraId="5BE5DFCF" w14:textId="77777777" w:rsidR="001E04A9" w:rsidRDefault="001E04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F40B5" w14:textId="77777777" w:rsidR="001E04A9" w:rsidRDefault="001E04A9">
      <w:r>
        <w:rPr>
          <w:color w:val="000000"/>
        </w:rPr>
        <w:separator/>
      </w:r>
    </w:p>
  </w:footnote>
  <w:footnote w:type="continuationSeparator" w:id="0">
    <w:p w14:paraId="7737467A" w14:textId="77777777" w:rsidR="001E04A9" w:rsidRDefault="001E04A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attachedTemplate r:id="rId1"/>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236307"/>
    <w:rsid w:val="001E04A9"/>
    <w:rsid w:val="00236307"/>
    <w:rsid w:val="00C65B21"/>
    <w:rsid w:val="00C7114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EAC14"/>
  <w15:docId w15:val="{3333BA6C-BD6D-4EF0-8462-0F4B01BA2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3"/>
        <w:sz w:val="24"/>
        <w:szCs w:val="24"/>
        <w:lang w:val="fr-FR"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itre1">
    <w:name w:val="heading 1"/>
    <w:basedOn w:val="Normal"/>
    <w:next w:val="Normal"/>
    <w:uiPriority w:val="9"/>
    <w:qFormat/>
    <w:pPr>
      <w:keepNext/>
      <w:keepLines/>
      <w:spacing w:before="240"/>
      <w:outlineLvl w:val="0"/>
    </w:pPr>
    <w:rPr>
      <w:rFonts w:ascii="Aptos Display" w:eastAsia="Times New Roman" w:hAnsi="Aptos Display" w:cs="Mangal"/>
      <w:color w:val="0F4761"/>
      <w:sz w:val="32"/>
      <w:szCs w:val="29"/>
    </w:rPr>
  </w:style>
  <w:style w:type="paragraph" w:styleId="Titre2">
    <w:name w:val="heading 2"/>
    <w:basedOn w:val="Normal"/>
    <w:next w:val="Normal"/>
    <w:uiPriority w:val="9"/>
    <w:semiHidden/>
    <w:unhideWhenUsed/>
    <w:qFormat/>
    <w:pPr>
      <w:keepNext/>
      <w:keepLines/>
      <w:spacing w:before="40"/>
      <w:outlineLvl w:val="1"/>
    </w:pPr>
    <w:rPr>
      <w:rFonts w:ascii="Aptos Display" w:eastAsia="Times New Roman" w:hAnsi="Aptos Display" w:cs="Mangal"/>
      <w:color w:val="0F4761"/>
      <w:sz w:val="26"/>
      <w:szCs w:val="23"/>
    </w:rPr>
  </w:style>
  <w:style w:type="paragraph" w:styleId="Titre3">
    <w:name w:val="heading 3"/>
    <w:basedOn w:val="Heading"/>
    <w:next w:val="Textbody"/>
    <w:uiPriority w:val="9"/>
    <w:semiHidden/>
    <w:unhideWhenUsed/>
    <w:qFormat/>
    <w:pPr>
      <w:spacing w:before="140"/>
      <w:outlineLvl w:val="2"/>
    </w:pPr>
    <w:rPr>
      <w:rFonts w:ascii="Liberation Serif" w:eastAsia="NSimSun" w:hAnsi="Liberation Serif"/>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Lgende">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Internetlink">
    <w:name w:val="Internet link"/>
    <w:rPr>
      <w:color w:val="000080"/>
      <w:u w:val="single"/>
    </w:rPr>
  </w:style>
  <w:style w:type="character" w:customStyle="1" w:styleId="Titre1Car">
    <w:name w:val="Titre 1 Car"/>
    <w:basedOn w:val="Policepardfaut"/>
    <w:rPr>
      <w:rFonts w:ascii="Aptos Display" w:eastAsia="Times New Roman" w:hAnsi="Aptos Display" w:cs="Mangal"/>
      <w:color w:val="0F4761"/>
      <w:sz w:val="32"/>
      <w:szCs w:val="29"/>
    </w:rPr>
  </w:style>
  <w:style w:type="character" w:customStyle="1" w:styleId="Titre2Car">
    <w:name w:val="Titre 2 Car"/>
    <w:basedOn w:val="Policepardfaut"/>
    <w:rPr>
      <w:rFonts w:ascii="Aptos Display" w:eastAsia="Times New Roman" w:hAnsi="Aptos Display" w:cs="Mangal"/>
      <w:color w:val="0F4761"/>
      <w:sz w:val="26"/>
      <w:szCs w:val="23"/>
    </w:rPr>
  </w:style>
  <w:style w:type="character" w:styleId="Lienhypertexte">
    <w:name w:val="Hyperlink"/>
    <w:basedOn w:val="Policepardfaut"/>
    <w:rPr>
      <w:color w:val="467886"/>
      <w:u w:val="single"/>
    </w:rPr>
  </w:style>
  <w:style w:type="character" w:styleId="Mentionnonrsolue">
    <w:name w:val="Unresolved Mention"/>
    <w:basedOn w:val="Policepardfau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229</Words>
  <Characters>1264</Characters>
  <Application>Microsoft Office Word</Application>
  <DocSecurity>0</DocSecurity>
  <Lines>10</Lines>
  <Paragraphs>2</Paragraphs>
  <ScaleCrop>false</ScaleCrop>
  <Company/>
  <LinksUpToDate>false</LinksUpToDate>
  <CharactersWithSpaces>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VILLARDN</dc:creator>
  <cp:lastModifiedBy>VILLARDN@siopergaud.fr</cp:lastModifiedBy>
  <cp:revision>2</cp:revision>
  <cp:lastPrinted>2026-03-26T12:03:00Z</cp:lastPrinted>
  <dcterms:created xsi:type="dcterms:W3CDTF">2026-05-07T08:38:00Z</dcterms:created>
  <dcterms:modified xsi:type="dcterms:W3CDTF">2026-05-07T08:38:00Z</dcterms:modified>
</cp:coreProperties>
</file>